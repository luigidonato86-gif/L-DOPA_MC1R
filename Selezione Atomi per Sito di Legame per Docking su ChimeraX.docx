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4BE80" w14:textId="0B0FFEE2" w:rsidR="0017265C" w:rsidRPr="00C86E26" w:rsidRDefault="00C86E26" w:rsidP="00C86E26">
      <w:pPr>
        <w:rPr>
          <w:lang w:val="en-US"/>
        </w:rPr>
      </w:pPr>
      <w:r w:rsidRPr="00C86E26">
        <w:rPr>
          <w:lang w:val="en-US"/>
        </w:rPr>
        <w:t>select /R:117,R:118,R:121,R:179,R:180,R:183,R:189,R:192,H:260,R:261,R:264,R:280</w:t>
      </w:r>
    </w:p>
    <w:sectPr w:rsidR="0017265C" w:rsidRPr="00C86E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E26"/>
    <w:rsid w:val="00003538"/>
    <w:rsid w:val="000065C6"/>
    <w:rsid w:val="00006639"/>
    <w:rsid w:val="0001335A"/>
    <w:rsid w:val="000215AC"/>
    <w:rsid w:val="00025F6A"/>
    <w:rsid w:val="000315DC"/>
    <w:rsid w:val="00032B59"/>
    <w:rsid w:val="0004088E"/>
    <w:rsid w:val="00043D2F"/>
    <w:rsid w:val="0004606C"/>
    <w:rsid w:val="00052A35"/>
    <w:rsid w:val="000622AF"/>
    <w:rsid w:val="00065BA1"/>
    <w:rsid w:val="000667DA"/>
    <w:rsid w:val="000848F2"/>
    <w:rsid w:val="00086DE6"/>
    <w:rsid w:val="00087C17"/>
    <w:rsid w:val="00090D85"/>
    <w:rsid w:val="000919E0"/>
    <w:rsid w:val="000A64F2"/>
    <w:rsid w:val="000A726C"/>
    <w:rsid w:val="000B0AC2"/>
    <w:rsid w:val="000B2462"/>
    <w:rsid w:val="000C24C9"/>
    <w:rsid w:val="000C5437"/>
    <w:rsid w:val="000D1F9B"/>
    <w:rsid w:val="000D2832"/>
    <w:rsid w:val="000F7C55"/>
    <w:rsid w:val="00103EBD"/>
    <w:rsid w:val="00112B08"/>
    <w:rsid w:val="00114383"/>
    <w:rsid w:val="00114B63"/>
    <w:rsid w:val="00115D48"/>
    <w:rsid w:val="001172BF"/>
    <w:rsid w:val="001200F7"/>
    <w:rsid w:val="0012308F"/>
    <w:rsid w:val="001276B7"/>
    <w:rsid w:val="00136B3E"/>
    <w:rsid w:val="00136E94"/>
    <w:rsid w:val="00146A00"/>
    <w:rsid w:val="0015394A"/>
    <w:rsid w:val="00154831"/>
    <w:rsid w:val="001629BA"/>
    <w:rsid w:val="0017265C"/>
    <w:rsid w:val="00184676"/>
    <w:rsid w:val="00186563"/>
    <w:rsid w:val="0019110D"/>
    <w:rsid w:val="001923B4"/>
    <w:rsid w:val="001926D6"/>
    <w:rsid w:val="00194377"/>
    <w:rsid w:val="001A6B17"/>
    <w:rsid w:val="001A6C57"/>
    <w:rsid w:val="001B19EA"/>
    <w:rsid w:val="001C7BD2"/>
    <w:rsid w:val="001D1FB0"/>
    <w:rsid w:val="001D3066"/>
    <w:rsid w:val="001D4235"/>
    <w:rsid w:val="001D66FA"/>
    <w:rsid w:val="001D76D6"/>
    <w:rsid w:val="001E0C69"/>
    <w:rsid w:val="001E6A64"/>
    <w:rsid w:val="001F566C"/>
    <w:rsid w:val="00205361"/>
    <w:rsid w:val="00205F23"/>
    <w:rsid w:val="00207263"/>
    <w:rsid w:val="0021397F"/>
    <w:rsid w:val="0021510D"/>
    <w:rsid w:val="00220C09"/>
    <w:rsid w:val="00226C63"/>
    <w:rsid w:val="0025432B"/>
    <w:rsid w:val="0026561E"/>
    <w:rsid w:val="00276512"/>
    <w:rsid w:val="00285B08"/>
    <w:rsid w:val="00285E99"/>
    <w:rsid w:val="00285E9B"/>
    <w:rsid w:val="00296871"/>
    <w:rsid w:val="002A3105"/>
    <w:rsid w:val="002A5E50"/>
    <w:rsid w:val="002A62A8"/>
    <w:rsid w:val="002A73CC"/>
    <w:rsid w:val="002B07D3"/>
    <w:rsid w:val="002B1BA3"/>
    <w:rsid w:val="002C76B2"/>
    <w:rsid w:val="002D2038"/>
    <w:rsid w:val="002D2565"/>
    <w:rsid w:val="002D4082"/>
    <w:rsid w:val="002D4AEF"/>
    <w:rsid w:val="002F5D98"/>
    <w:rsid w:val="003020D5"/>
    <w:rsid w:val="0030746B"/>
    <w:rsid w:val="00326F29"/>
    <w:rsid w:val="00331E00"/>
    <w:rsid w:val="00336A1B"/>
    <w:rsid w:val="00346362"/>
    <w:rsid w:val="00347DB9"/>
    <w:rsid w:val="003504EB"/>
    <w:rsid w:val="00356A80"/>
    <w:rsid w:val="00367CEF"/>
    <w:rsid w:val="003705C3"/>
    <w:rsid w:val="0039281A"/>
    <w:rsid w:val="00397287"/>
    <w:rsid w:val="003A457F"/>
    <w:rsid w:val="003B6BAA"/>
    <w:rsid w:val="003B6CC0"/>
    <w:rsid w:val="003C01F8"/>
    <w:rsid w:val="003D51A4"/>
    <w:rsid w:val="003D70AE"/>
    <w:rsid w:val="003E333D"/>
    <w:rsid w:val="003F1A0F"/>
    <w:rsid w:val="0040152D"/>
    <w:rsid w:val="0040532E"/>
    <w:rsid w:val="004242BE"/>
    <w:rsid w:val="00434EA5"/>
    <w:rsid w:val="00436A1E"/>
    <w:rsid w:val="00446835"/>
    <w:rsid w:val="004742A0"/>
    <w:rsid w:val="00482E24"/>
    <w:rsid w:val="00486CD3"/>
    <w:rsid w:val="004953AB"/>
    <w:rsid w:val="004964A3"/>
    <w:rsid w:val="004A2ABF"/>
    <w:rsid w:val="004A459C"/>
    <w:rsid w:val="004A6DF7"/>
    <w:rsid w:val="004B3CFF"/>
    <w:rsid w:val="004C2AA2"/>
    <w:rsid w:val="004C4FF8"/>
    <w:rsid w:val="004C687F"/>
    <w:rsid w:val="004D3DAC"/>
    <w:rsid w:val="004D74ED"/>
    <w:rsid w:val="004E1666"/>
    <w:rsid w:val="004E328E"/>
    <w:rsid w:val="005013CF"/>
    <w:rsid w:val="00513562"/>
    <w:rsid w:val="00517D3A"/>
    <w:rsid w:val="0052150D"/>
    <w:rsid w:val="00522C4A"/>
    <w:rsid w:val="00525EF9"/>
    <w:rsid w:val="005375A3"/>
    <w:rsid w:val="0054070F"/>
    <w:rsid w:val="005441DB"/>
    <w:rsid w:val="005457CA"/>
    <w:rsid w:val="00545917"/>
    <w:rsid w:val="00546774"/>
    <w:rsid w:val="00547021"/>
    <w:rsid w:val="005538F9"/>
    <w:rsid w:val="00557EFC"/>
    <w:rsid w:val="0056367C"/>
    <w:rsid w:val="005638AC"/>
    <w:rsid w:val="0056472A"/>
    <w:rsid w:val="0056746C"/>
    <w:rsid w:val="00572936"/>
    <w:rsid w:val="00572D4C"/>
    <w:rsid w:val="005755F1"/>
    <w:rsid w:val="005809C1"/>
    <w:rsid w:val="00593BDA"/>
    <w:rsid w:val="00597C96"/>
    <w:rsid w:val="005A1570"/>
    <w:rsid w:val="005A1B40"/>
    <w:rsid w:val="005A58D8"/>
    <w:rsid w:val="005B7645"/>
    <w:rsid w:val="005C67A1"/>
    <w:rsid w:val="005E2130"/>
    <w:rsid w:val="005E23A9"/>
    <w:rsid w:val="005E6A77"/>
    <w:rsid w:val="005F120D"/>
    <w:rsid w:val="005F21B8"/>
    <w:rsid w:val="005F4732"/>
    <w:rsid w:val="00603AC8"/>
    <w:rsid w:val="00607310"/>
    <w:rsid w:val="006235CB"/>
    <w:rsid w:val="00641AB7"/>
    <w:rsid w:val="00643947"/>
    <w:rsid w:val="00651F09"/>
    <w:rsid w:val="00652FE1"/>
    <w:rsid w:val="00671047"/>
    <w:rsid w:val="006741F4"/>
    <w:rsid w:val="00674B4C"/>
    <w:rsid w:val="00675604"/>
    <w:rsid w:val="0067709A"/>
    <w:rsid w:val="00690141"/>
    <w:rsid w:val="006A0C01"/>
    <w:rsid w:val="006A578C"/>
    <w:rsid w:val="006D65D8"/>
    <w:rsid w:val="006E224D"/>
    <w:rsid w:val="006E575F"/>
    <w:rsid w:val="006E59C6"/>
    <w:rsid w:val="006F3A5F"/>
    <w:rsid w:val="00705E54"/>
    <w:rsid w:val="007075F5"/>
    <w:rsid w:val="00722CED"/>
    <w:rsid w:val="00724381"/>
    <w:rsid w:val="00736D60"/>
    <w:rsid w:val="00743D29"/>
    <w:rsid w:val="00745A27"/>
    <w:rsid w:val="00751150"/>
    <w:rsid w:val="0075334E"/>
    <w:rsid w:val="00753D01"/>
    <w:rsid w:val="00756EF6"/>
    <w:rsid w:val="007661D7"/>
    <w:rsid w:val="007731C5"/>
    <w:rsid w:val="00773DA8"/>
    <w:rsid w:val="007855F6"/>
    <w:rsid w:val="007A3A17"/>
    <w:rsid w:val="007A5F1D"/>
    <w:rsid w:val="007B0472"/>
    <w:rsid w:val="007B2342"/>
    <w:rsid w:val="007B52A0"/>
    <w:rsid w:val="007C1567"/>
    <w:rsid w:val="007C1660"/>
    <w:rsid w:val="007C70D4"/>
    <w:rsid w:val="007E1157"/>
    <w:rsid w:val="007E55CE"/>
    <w:rsid w:val="007E6C94"/>
    <w:rsid w:val="007F5F1D"/>
    <w:rsid w:val="0081044E"/>
    <w:rsid w:val="0081237F"/>
    <w:rsid w:val="008159ED"/>
    <w:rsid w:val="00827983"/>
    <w:rsid w:val="00831BD4"/>
    <w:rsid w:val="0083484A"/>
    <w:rsid w:val="0084708F"/>
    <w:rsid w:val="00862831"/>
    <w:rsid w:val="00864C51"/>
    <w:rsid w:val="00871AE3"/>
    <w:rsid w:val="00875F89"/>
    <w:rsid w:val="008834FE"/>
    <w:rsid w:val="00884EBB"/>
    <w:rsid w:val="00890A77"/>
    <w:rsid w:val="00894ADF"/>
    <w:rsid w:val="00895EFC"/>
    <w:rsid w:val="00896EC9"/>
    <w:rsid w:val="00897EBB"/>
    <w:rsid w:val="008B12E5"/>
    <w:rsid w:val="008B7B8D"/>
    <w:rsid w:val="008D18E3"/>
    <w:rsid w:val="008D1EF4"/>
    <w:rsid w:val="008D311E"/>
    <w:rsid w:val="008F3396"/>
    <w:rsid w:val="008F42EE"/>
    <w:rsid w:val="00901421"/>
    <w:rsid w:val="009027DC"/>
    <w:rsid w:val="00912AEE"/>
    <w:rsid w:val="00913E0F"/>
    <w:rsid w:val="0091693A"/>
    <w:rsid w:val="00917590"/>
    <w:rsid w:val="00934AE1"/>
    <w:rsid w:val="009600D7"/>
    <w:rsid w:val="00961453"/>
    <w:rsid w:val="009711FE"/>
    <w:rsid w:val="00976FB3"/>
    <w:rsid w:val="00981B71"/>
    <w:rsid w:val="0098395D"/>
    <w:rsid w:val="009937A0"/>
    <w:rsid w:val="00996081"/>
    <w:rsid w:val="009B015C"/>
    <w:rsid w:val="009B3A49"/>
    <w:rsid w:val="009B3BF6"/>
    <w:rsid w:val="009E6BE9"/>
    <w:rsid w:val="009E726F"/>
    <w:rsid w:val="009E7D77"/>
    <w:rsid w:val="009F29DD"/>
    <w:rsid w:val="009F3098"/>
    <w:rsid w:val="009F36B3"/>
    <w:rsid w:val="00A036D6"/>
    <w:rsid w:val="00A2562E"/>
    <w:rsid w:val="00A30839"/>
    <w:rsid w:val="00A328D2"/>
    <w:rsid w:val="00A41B27"/>
    <w:rsid w:val="00A42766"/>
    <w:rsid w:val="00A45F0A"/>
    <w:rsid w:val="00A60207"/>
    <w:rsid w:val="00A677E3"/>
    <w:rsid w:val="00A67859"/>
    <w:rsid w:val="00A7135C"/>
    <w:rsid w:val="00A74048"/>
    <w:rsid w:val="00A7669B"/>
    <w:rsid w:val="00A82041"/>
    <w:rsid w:val="00A862D3"/>
    <w:rsid w:val="00A86E2C"/>
    <w:rsid w:val="00AA5092"/>
    <w:rsid w:val="00AB68E0"/>
    <w:rsid w:val="00AD3FB3"/>
    <w:rsid w:val="00AE1A69"/>
    <w:rsid w:val="00AF344D"/>
    <w:rsid w:val="00B06BB4"/>
    <w:rsid w:val="00B17E3F"/>
    <w:rsid w:val="00B20493"/>
    <w:rsid w:val="00B337FC"/>
    <w:rsid w:val="00B34FCE"/>
    <w:rsid w:val="00B35ED9"/>
    <w:rsid w:val="00B507A6"/>
    <w:rsid w:val="00B51EA0"/>
    <w:rsid w:val="00B60AC9"/>
    <w:rsid w:val="00B636C1"/>
    <w:rsid w:val="00B64F05"/>
    <w:rsid w:val="00B70F07"/>
    <w:rsid w:val="00B725A0"/>
    <w:rsid w:val="00B773E5"/>
    <w:rsid w:val="00B83A46"/>
    <w:rsid w:val="00B92AB1"/>
    <w:rsid w:val="00BA7488"/>
    <w:rsid w:val="00BB66AE"/>
    <w:rsid w:val="00BD5722"/>
    <w:rsid w:val="00BD6C1F"/>
    <w:rsid w:val="00BE3E64"/>
    <w:rsid w:val="00BF64A7"/>
    <w:rsid w:val="00C12B57"/>
    <w:rsid w:val="00C12CC2"/>
    <w:rsid w:val="00C17161"/>
    <w:rsid w:val="00C2253D"/>
    <w:rsid w:val="00C33EF1"/>
    <w:rsid w:val="00C42348"/>
    <w:rsid w:val="00C43370"/>
    <w:rsid w:val="00C51E2D"/>
    <w:rsid w:val="00C54661"/>
    <w:rsid w:val="00C6090A"/>
    <w:rsid w:val="00C62166"/>
    <w:rsid w:val="00C63827"/>
    <w:rsid w:val="00C64AA3"/>
    <w:rsid w:val="00C74020"/>
    <w:rsid w:val="00C741D5"/>
    <w:rsid w:val="00C86E26"/>
    <w:rsid w:val="00C94443"/>
    <w:rsid w:val="00CA2C93"/>
    <w:rsid w:val="00CB2056"/>
    <w:rsid w:val="00CB3CBF"/>
    <w:rsid w:val="00CC21AA"/>
    <w:rsid w:val="00CC588A"/>
    <w:rsid w:val="00CC589C"/>
    <w:rsid w:val="00CD5311"/>
    <w:rsid w:val="00CD6771"/>
    <w:rsid w:val="00CE354C"/>
    <w:rsid w:val="00D018BA"/>
    <w:rsid w:val="00D03954"/>
    <w:rsid w:val="00D3533E"/>
    <w:rsid w:val="00D43140"/>
    <w:rsid w:val="00D479B5"/>
    <w:rsid w:val="00D47C35"/>
    <w:rsid w:val="00D54F85"/>
    <w:rsid w:val="00D56414"/>
    <w:rsid w:val="00D579F7"/>
    <w:rsid w:val="00D74996"/>
    <w:rsid w:val="00D74B18"/>
    <w:rsid w:val="00D75EB6"/>
    <w:rsid w:val="00D7777D"/>
    <w:rsid w:val="00D8030D"/>
    <w:rsid w:val="00D816DC"/>
    <w:rsid w:val="00D918FC"/>
    <w:rsid w:val="00DC1DA1"/>
    <w:rsid w:val="00DC318A"/>
    <w:rsid w:val="00DC355C"/>
    <w:rsid w:val="00DC64D4"/>
    <w:rsid w:val="00DD46A8"/>
    <w:rsid w:val="00DE7E4A"/>
    <w:rsid w:val="00DF1411"/>
    <w:rsid w:val="00DF1B03"/>
    <w:rsid w:val="00E052D3"/>
    <w:rsid w:val="00E07694"/>
    <w:rsid w:val="00E10CD3"/>
    <w:rsid w:val="00E11D75"/>
    <w:rsid w:val="00E211EB"/>
    <w:rsid w:val="00E277EA"/>
    <w:rsid w:val="00E3576E"/>
    <w:rsid w:val="00E4066D"/>
    <w:rsid w:val="00E45D62"/>
    <w:rsid w:val="00E6794F"/>
    <w:rsid w:val="00E87C7E"/>
    <w:rsid w:val="00EA6EAE"/>
    <w:rsid w:val="00EC4E1F"/>
    <w:rsid w:val="00ED4E30"/>
    <w:rsid w:val="00ED5BF7"/>
    <w:rsid w:val="00EF4AD0"/>
    <w:rsid w:val="00F02886"/>
    <w:rsid w:val="00F04D3A"/>
    <w:rsid w:val="00F11E77"/>
    <w:rsid w:val="00F1419D"/>
    <w:rsid w:val="00F15E91"/>
    <w:rsid w:val="00F1786C"/>
    <w:rsid w:val="00F25717"/>
    <w:rsid w:val="00F26640"/>
    <w:rsid w:val="00F26AC7"/>
    <w:rsid w:val="00F275B2"/>
    <w:rsid w:val="00F31C38"/>
    <w:rsid w:val="00F4531A"/>
    <w:rsid w:val="00F45C49"/>
    <w:rsid w:val="00F45DEC"/>
    <w:rsid w:val="00F47255"/>
    <w:rsid w:val="00F503AC"/>
    <w:rsid w:val="00F73F68"/>
    <w:rsid w:val="00F7523E"/>
    <w:rsid w:val="00F8139B"/>
    <w:rsid w:val="00F94922"/>
    <w:rsid w:val="00F95FDA"/>
    <w:rsid w:val="00FA061D"/>
    <w:rsid w:val="00FA1FA3"/>
    <w:rsid w:val="00FB6B3E"/>
    <w:rsid w:val="00FD4BB4"/>
    <w:rsid w:val="00FE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EB71C9"/>
  <w15:chartTrackingRefBased/>
  <w15:docId w15:val="{5FB059BC-EE39-244B-A4A1-7BAF166E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86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86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86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86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86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86E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86E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86E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86E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86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86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86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86E2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86E2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86E2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86E2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86E2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86E2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86E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86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86E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86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86E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86E2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86E2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86E2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86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86E2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86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.~WRD0001</Template>
  <TotalTime>51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Donato</dc:creator>
  <cp:keywords/>
  <dc:description/>
  <cp:lastModifiedBy>Luigi Donato</cp:lastModifiedBy>
  <cp:revision>1</cp:revision>
  <dcterms:created xsi:type="dcterms:W3CDTF">2024-07-17T08:36:00Z</dcterms:created>
  <dcterms:modified xsi:type="dcterms:W3CDTF">2024-07-17T13:07:00Z</dcterms:modified>
</cp:coreProperties>
</file>